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E86A" w14:textId="77777777" w:rsidR="00E9152A" w:rsidRPr="001B3850" w:rsidRDefault="00E9152A" w:rsidP="00137B17">
      <w:pPr>
        <w:pStyle w:val="Title"/>
        <w:bidi w:val="0"/>
        <w:rPr>
          <w:rFonts w:ascii="Heebo" w:hAnsi="Heebo" w:cs="Heebo"/>
          <w:rtl/>
        </w:rPr>
      </w:pPr>
    </w:p>
    <w:sdt>
      <w:sdtPr>
        <w:rPr>
          <w:rFonts w:ascii="Heebo" w:hAnsi="Heebo" w:cs="Heebo"/>
          <w:rtl/>
        </w:rPr>
        <w:alias w:val="Title"/>
        <w:tag w:val=""/>
        <w:id w:val="2103917093"/>
        <w:placeholder>
          <w:docPart w:val="B25B294BEA624D4783627133C2505FE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B57EA91" w14:textId="2AF91F0D" w:rsidR="003910DA" w:rsidRPr="001B3850" w:rsidRDefault="00351F1B" w:rsidP="00B23D59">
          <w:pPr>
            <w:pStyle w:val="Title"/>
            <w:rPr>
              <w:rFonts w:ascii="Heebo" w:hAnsi="Heebo" w:cs="Heebo"/>
              <w:rtl/>
            </w:rPr>
          </w:pPr>
          <w:proofErr w:type="spellStart"/>
          <w:r>
            <w:rPr>
              <w:rFonts w:ascii="Heebo" w:hAnsi="Heebo" w:cs="Heebo" w:hint="cs"/>
              <w:rtl/>
            </w:rPr>
            <w:t>כרמ</w:t>
          </w:r>
          <w:r w:rsidR="005203E4">
            <w:rPr>
              <w:rFonts w:ascii="Heebo" w:hAnsi="Heebo" w:cs="Heebo" w:hint="cs"/>
              <w:rtl/>
            </w:rPr>
            <w:t>נהלים</w:t>
          </w:r>
          <w:proofErr w:type="spellEnd"/>
          <w:r w:rsidR="005203E4">
            <w:rPr>
              <w:rFonts w:ascii="Heebo" w:hAnsi="Heebo" w:cs="Heebo" w:hint="cs"/>
              <w:rtl/>
            </w:rPr>
            <w:t xml:space="preserve"> משתמשים</w:t>
          </w:r>
        </w:p>
      </w:sdtContent>
    </w:sdt>
    <w:p w14:paraId="76CEC87D" w14:textId="77777777" w:rsidR="002F0163" w:rsidRDefault="002F0163" w:rsidP="002F0163">
      <w:pPr>
        <w:pStyle w:val="Heading2"/>
        <w:rPr>
          <w:rFonts w:ascii="Heebo" w:hAnsi="Heebo" w:cs="Heebo"/>
          <w:rtl/>
        </w:rPr>
      </w:pPr>
      <w:r w:rsidRPr="001B3850">
        <w:rPr>
          <w:rFonts w:ascii="Heebo" w:hAnsi="Heebo" w:cs="Heebo"/>
          <w:rtl/>
        </w:rPr>
        <w:t>מסגרת התרגול</w:t>
      </w:r>
    </w:p>
    <w:p w14:paraId="61DB7B5D" w14:textId="0052F606" w:rsidR="0015418D" w:rsidRPr="005203E4" w:rsidRDefault="00351F1B" w:rsidP="005203E4">
      <w:r>
        <w:rPr>
          <w:rFonts w:hint="cs"/>
          <w:rtl/>
        </w:rPr>
        <w:t xml:space="preserve">צרו </w:t>
      </w: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בשם </w:t>
      </w:r>
      <w:r w:rsidR="005203E4">
        <w:t>UserList</w:t>
      </w:r>
      <w:r>
        <w:rPr>
          <w:rFonts w:hint="cs"/>
          <w:rtl/>
        </w:rPr>
        <w:t xml:space="preserve"> שמקבלת </w:t>
      </w:r>
      <w:r w:rsidR="005203E4">
        <w:rPr>
          <w:rFonts w:hint="cs"/>
          <w:rtl/>
        </w:rPr>
        <w:t>מערך של שמות (</w:t>
      </w:r>
      <w:r w:rsidR="005203E4">
        <w:t>users</w:t>
      </w:r>
      <w:r w:rsidR="005203E4">
        <w:rPr>
          <w:rFonts w:hint="cs"/>
          <w:rtl/>
        </w:rPr>
        <w:t xml:space="preserve">) ומציגה רותם כרשימת </w:t>
      </w:r>
      <w:r w:rsidR="005203E4">
        <w:t>&lt;ul&gt;</w:t>
      </w:r>
      <w:r w:rsidR="005203E4">
        <w:rPr>
          <w:rFonts w:hint="cs"/>
          <w:rtl/>
        </w:rPr>
        <w:t xml:space="preserve"> עם </w:t>
      </w:r>
      <w:r w:rsidR="005203E4">
        <w:t>&lt;li&gt;</w:t>
      </w:r>
    </w:p>
    <w:p w14:paraId="69FF59C0" w14:textId="77777777" w:rsidR="002F0163" w:rsidRPr="001B3850" w:rsidRDefault="002F0163" w:rsidP="002F0163">
      <w:pPr>
        <w:pStyle w:val="Heading2"/>
        <w:rPr>
          <w:rFonts w:ascii="Heebo" w:hAnsi="Heebo" w:cs="Heebo"/>
          <w:rtl/>
        </w:rPr>
      </w:pPr>
      <w:r w:rsidRPr="001B3850">
        <w:rPr>
          <w:rFonts w:ascii="Heebo" w:hAnsi="Heebo" w:cs="Heebo"/>
          <w:rtl/>
        </w:rPr>
        <w:t>חומר עזר רלוונטי לתרגול</w:t>
      </w:r>
    </w:p>
    <w:p w14:paraId="76A58A5A" w14:textId="06CAA1C1" w:rsidR="00351F1B" w:rsidRPr="001B3850" w:rsidRDefault="002F0163" w:rsidP="00351F1B">
      <w:pPr>
        <w:rPr>
          <w:rFonts w:ascii="Heebo" w:hAnsi="Heebo" w:cs="Heebo"/>
          <w:rtl/>
        </w:rPr>
      </w:pPr>
      <w:r w:rsidRPr="001B3850">
        <w:rPr>
          <w:rFonts w:ascii="Heebo" w:hAnsi="Heebo" w:cs="Heebo"/>
          <w:rtl/>
        </w:rPr>
        <w:t>•</w:t>
      </w:r>
      <w:r w:rsidRPr="001B3850">
        <w:rPr>
          <w:rFonts w:ascii="Heebo" w:hAnsi="Heebo" w:cs="Heebo"/>
          <w:rtl/>
        </w:rPr>
        <w:tab/>
      </w:r>
      <w:r w:rsidR="00764DD9">
        <w:rPr>
          <w:rFonts w:ascii="Heebo" w:hAnsi="Heebo" w:cs="Heebo" w:hint="cs"/>
          <w:rtl/>
        </w:rPr>
        <w:t>אינטרנט</w:t>
      </w:r>
      <w:r w:rsidR="00351F1B">
        <w:rPr>
          <w:rFonts w:ascii="Heebo" w:hAnsi="Heebo" w:cs="Heebo" w:hint="cs"/>
          <w:rtl/>
        </w:rPr>
        <w:t xml:space="preserve"> והמצגות שהעבירו לכם</w:t>
      </w:r>
    </w:p>
    <w:p w14:paraId="4CA94F8B" w14:textId="77777777" w:rsidR="002F0163" w:rsidRPr="001B3850" w:rsidRDefault="002F0163" w:rsidP="002F0163">
      <w:pPr>
        <w:pStyle w:val="Heading2"/>
        <w:rPr>
          <w:rFonts w:ascii="Heebo" w:hAnsi="Heebo" w:cs="Heebo"/>
          <w:rtl/>
        </w:rPr>
      </w:pPr>
      <w:r w:rsidRPr="001B3850">
        <w:rPr>
          <w:rFonts w:ascii="Heebo" w:hAnsi="Heebo" w:cs="Heebo"/>
          <w:rtl/>
        </w:rPr>
        <w:t>הנחיות הגשה</w:t>
      </w:r>
    </w:p>
    <w:p w14:paraId="7B7D7878" w14:textId="7E570A8E" w:rsidR="00AE4672" w:rsidRPr="00AE4672" w:rsidRDefault="00351F1B" w:rsidP="00AE4672">
      <w:pPr>
        <w:rPr>
          <w:rFonts w:ascii="Heebo" w:hAnsi="Heebo" w:cs="Heebo"/>
        </w:rPr>
      </w:pPr>
      <w:proofErr w:type="spellStart"/>
      <w:r>
        <w:rPr>
          <w:rFonts w:ascii="Heebo" w:hAnsi="Heebo" w:cs="Heebo" w:hint="cs"/>
          <w:rtl/>
        </w:rPr>
        <w:t>גיטהאב</w:t>
      </w:r>
      <w:proofErr w:type="spellEnd"/>
    </w:p>
    <w:sectPr w:rsidR="00AE4672" w:rsidRPr="00AE4672" w:rsidSect="003910DA">
      <w:headerReference w:type="default" r:id="rId7"/>
      <w:footerReference w:type="default" r:id="rId8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1D4C" w14:textId="77777777" w:rsidR="00EF582F" w:rsidRDefault="00EF582F" w:rsidP="00F65C57">
      <w:pPr>
        <w:spacing w:after="0" w:line="240" w:lineRule="auto"/>
      </w:pPr>
      <w:r>
        <w:separator/>
      </w:r>
    </w:p>
  </w:endnote>
  <w:endnote w:type="continuationSeparator" w:id="0">
    <w:p w14:paraId="0E07BE2F" w14:textId="77777777" w:rsidR="00EF582F" w:rsidRDefault="00EF582F" w:rsidP="00F65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BS-Zohar">
    <w:panose1 w:val="00000000000000000000"/>
    <w:charset w:val="00"/>
    <w:family w:val="roman"/>
    <w:notTrueType/>
    <w:pitch w:val="default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6E93" w14:textId="77777777" w:rsidR="00DF4C9B" w:rsidRDefault="00DF4C9B">
    <w:pPr>
      <w:pStyle w:val="Footer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3391EDF" wp14:editId="7162570E">
          <wp:simplePos x="0" y="0"/>
          <wp:positionH relativeFrom="column">
            <wp:posOffset>4991100</wp:posOffset>
          </wp:positionH>
          <wp:positionV relativeFrom="paragraph">
            <wp:posOffset>-838200</wp:posOffset>
          </wp:positionV>
          <wp:extent cx="5943600" cy="3546475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ottom_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54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tl/>
        </w:rPr>
        <w:id w:val="19385507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0A8D">
          <w:rPr>
            <w:noProof/>
            <w:rtl/>
          </w:rPr>
          <w:t>1</w:t>
        </w:r>
        <w:r>
          <w:rPr>
            <w:noProof/>
          </w:rPr>
          <w:fldChar w:fldCharType="end"/>
        </w:r>
      </w:sdtContent>
    </w:sdt>
  </w:p>
  <w:p w14:paraId="593ECC73" w14:textId="77777777" w:rsidR="00E9152A" w:rsidRDefault="00E91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CDA3" w14:textId="77777777" w:rsidR="00EF582F" w:rsidRDefault="00EF582F" w:rsidP="00F65C57">
      <w:pPr>
        <w:spacing w:after="0" w:line="240" w:lineRule="auto"/>
      </w:pPr>
      <w:r>
        <w:separator/>
      </w:r>
    </w:p>
  </w:footnote>
  <w:footnote w:type="continuationSeparator" w:id="0">
    <w:p w14:paraId="12F5C9DB" w14:textId="77777777" w:rsidR="00EF582F" w:rsidRDefault="00EF582F" w:rsidP="00F65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6D2131" w:rsidRPr="0002406E" w14:paraId="1EED1C4F" w14:textId="77777777" w:rsidTr="005442A0">
      <w:tc>
        <w:tcPr>
          <w:tcW w:w="3116" w:type="dxa"/>
          <w:vAlign w:val="bottom"/>
        </w:tcPr>
        <w:p w14:paraId="050A628C" w14:textId="67B68899" w:rsidR="006D2131" w:rsidRPr="0002406E" w:rsidRDefault="006D2131" w:rsidP="005442A0">
          <w:pPr>
            <w:pStyle w:val="Header"/>
            <w:jc w:val="center"/>
            <w:rPr>
              <w:color w:val="5B9BD5" w:themeColor="accent1"/>
            </w:rPr>
          </w:pPr>
        </w:p>
      </w:tc>
      <w:tc>
        <w:tcPr>
          <w:tcW w:w="3117" w:type="dxa"/>
        </w:tcPr>
        <w:p w14:paraId="7A735A51" w14:textId="55FAC03E" w:rsidR="006D2131" w:rsidRPr="006D2131" w:rsidRDefault="006D2131" w:rsidP="006D2131">
          <w:pPr>
            <w:pStyle w:val="Header"/>
            <w:jc w:val="center"/>
            <w:rPr>
              <w:color w:val="5B9BD5" w:themeColor="accent1"/>
            </w:rPr>
          </w:pPr>
        </w:p>
      </w:tc>
      <w:sdt>
        <w:sdtPr>
          <w:rPr>
            <w:b/>
            <w:bCs/>
            <w:color w:val="5B9BD5" w:themeColor="accent1"/>
            <w:rtl/>
          </w:rPr>
          <w:alias w:val="Title"/>
          <w:tag w:val=""/>
          <w:id w:val="1777133992"/>
          <w:placeholder>
            <w:docPart w:val="52D5995E0ACD4B22BA493D388C469BA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117" w:type="dxa"/>
              <w:vAlign w:val="bottom"/>
            </w:tcPr>
            <w:p w14:paraId="365CBDE0" w14:textId="6775B077" w:rsidR="006D2131" w:rsidRPr="006D2131" w:rsidRDefault="005203E4" w:rsidP="00A453D1">
              <w:pPr>
                <w:pStyle w:val="Header"/>
                <w:jc w:val="center"/>
                <w:rPr>
                  <w:b/>
                  <w:bCs/>
                  <w:color w:val="5B9BD5" w:themeColor="accent1"/>
                </w:rPr>
              </w:pPr>
              <w:proofErr w:type="spellStart"/>
              <w:r>
                <w:rPr>
                  <w:b/>
                  <w:bCs/>
                  <w:color w:val="5B9BD5" w:themeColor="accent1"/>
                  <w:rtl/>
                </w:rPr>
                <w:t>כרמנהלים</w:t>
              </w:r>
              <w:proofErr w:type="spellEnd"/>
              <w:r>
                <w:rPr>
                  <w:b/>
                  <w:bCs/>
                  <w:color w:val="5B9BD5" w:themeColor="accent1"/>
                  <w:rtl/>
                </w:rPr>
                <w:t xml:space="preserve"> משתמשים</w:t>
              </w:r>
            </w:p>
          </w:tc>
        </w:sdtContent>
      </w:sdt>
    </w:tr>
  </w:tbl>
  <w:p w14:paraId="0963C5B0" w14:textId="77777777" w:rsidR="00F65C57" w:rsidRPr="0002406E" w:rsidRDefault="00F65C57" w:rsidP="005442A0">
    <w:pPr>
      <w:pStyle w:val="Header"/>
      <w:rPr>
        <w:color w:val="5B9BD5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CDA"/>
    <w:multiLevelType w:val="multilevel"/>
    <w:tmpl w:val="C9DC8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6010D0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BC124C"/>
    <w:multiLevelType w:val="hybridMultilevel"/>
    <w:tmpl w:val="E8B4B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A3801"/>
    <w:multiLevelType w:val="multilevel"/>
    <w:tmpl w:val="C9DC8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6C7146E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611C5"/>
    <w:multiLevelType w:val="hybridMultilevel"/>
    <w:tmpl w:val="64241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26B2D"/>
    <w:multiLevelType w:val="hybridMultilevel"/>
    <w:tmpl w:val="8CB8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A088C"/>
    <w:multiLevelType w:val="hybridMultilevel"/>
    <w:tmpl w:val="12AE1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328C7"/>
    <w:multiLevelType w:val="hybridMultilevel"/>
    <w:tmpl w:val="64A2F67A"/>
    <w:lvl w:ilvl="0" w:tplc="BC0A6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01473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4080240"/>
    <w:multiLevelType w:val="hybridMultilevel"/>
    <w:tmpl w:val="EC12366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1196A"/>
    <w:multiLevelType w:val="multilevel"/>
    <w:tmpl w:val="6B2C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60146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DE84636"/>
    <w:multiLevelType w:val="hybridMultilevel"/>
    <w:tmpl w:val="D19CE4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14AA1"/>
    <w:multiLevelType w:val="hybridMultilevel"/>
    <w:tmpl w:val="9BFC7F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CC48A5"/>
    <w:multiLevelType w:val="hybridMultilevel"/>
    <w:tmpl w:val="47FE654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B7C57"/>
    <w:multiLevelType w:val="multilevel"/>
    <w:tmpl w:val="C9DC8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C151257"/>
    <w:multiLevelType w:val="multilevel"/>
    <w:tmpl w:val="C9DC8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CB754D1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6EA09F4"/>
    <w:multiLevelType w:val="hybridMultilevel"/>
    <w:tmpl w:val="2F0687E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A51544"/>
    <w:multiLevelType w:val="multilevel"/>
    <w:tmpl w:val="23A28A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C3A6ADF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DE25F20"/>
    <w:multiLevelType w:val="hybridMultilevel"/>
    <w:tmpl w:val="F86CDC70"/>
    <w:lvl w:ilvl="0" w:tplc="0D1E76F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848DC"/>
    <w:multiLevelType w:val="multilevel"/>
    <w:tmpl w:val="C9DC8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9CA3A24"/>
    <w:multiLevelType w:val="multilevel"/>
    <w:tmpl w:val="6EB8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B05B20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D63948"/>
    <w:multiLevelType w:val="multilevel"/>
    <w:tmpl w:val="706C48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2FF61A1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3F00017"/>
    <w:multiLevelType w:val="multilevel"/>
    <w:tmpl w:val="DE3AF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5797C03"/>
    <w:multiLevelType w:val="hybridMultilevel"/>
    <w:tmpl w:val="B5CAA4A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F3091"/>
    <w:multiLevelType w:val="hybridMultilevel"/>
    <w:tmpl w:val="B4C6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36C1"/>
    <w:multiLevelType w:val="hybridMultilevel"/>
    <w:tmpl w:val="D7F6B388"/>
    <w:lvl w:ilvl="0" w:tplc="73CAAB94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458F1"/>
    <w:multiLevelType w:val="multilevel"/>
    <w:tmpl w:val="DD9EA7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11753987">
    <w:abstractNumId w:val="22"/>
  </w:num>
  <w:num w:numId="2" w16cid:durableId="490491824">
    <w:abstractNumId w:val="5"/>
  </w:num>
  <w:num w:numId="3" w16cid:durableId="1548105988">
    <w:abstractNumId w:val="20"/>
  </w:num>
  <w:num w:numId="4" w16cid:durableId="1578590525">
    <w:abstractNumId w:val="17"/>
  </w:num>
  <w:num w:numId="5" w16cid:durableId="425926432">
    <w:abstractNumId w:val="14"/>
  </w:num>
  <w:num w:numId="6" w16cid:durableId="1957330678">
    <w:abstractNumId w:val="23"/>
  </w:num>
  <w:num w:numId="7" w16cid:durableId="1541748547">
    <w:abstractNumId w:val="0"/>
  </w:num>
  <w:num w:numId="8" w16cid:durableId="1951427197">
    <w:abstractNumId w:val="18"/>
  </w:num>
  <w:num w:numId="9" w16cid:durableId="1255094522">
    <w:abstractNumId w:val="3"/>
  </w:num>
  <w:num w:numId="10" w16cid:durableId="51320732">
    <w:abstractNumId w:val="32"/>
  </w:num>
  <w:num w:numId="11" w16cid:durableId="954755102">
    <w:abstractNumId w:val="16"/>
  </w:num>
  <w:num w:numId="12" w16cid:durableId="1113525106">
    <w:abstractNumId w:val="26"/>
  </w:num>
  <w:num w:numId="13" w16cid:durableId="1477183406">
    <w:abstractNumId w:val="7"/>
  </w:num>
  <w:num w:numId="14" w16cid:durableId="1987317847">
    <w:abstractNumId w:val="24"/>
  </w:num>
  <w:num w:numId="15" w16cid:durableId="843860298">
    <w:abstractNumId w:val="27"/>
  </w:num>
  <w:num w:numId="16" w16cid:durableId="701134496">
    <w:abstractNumId w:val="4"/>
  </w:num>
  <w:num w:numId="17" w16cid:durableId="1221095066">
    <w:abstractNumId w:val="11"/>
  </w:num>
  <w:num w:numId="18" w16cid:durableId="683895513">
    <w:abstractNumId w:val="21"/>
  </w:num>
  <w:num w:numId="19" w16cid:durableId="1617101380">
    <w:abstractNumId w:val="25"/>
  </w:num>
  <w:num w:numId="20" w16cid:durableId="2088183070">
    <w:abstractNumId w:val="28"/>
  </w:num>
  <w:num w:numId="21" w16cid:durableId="1782610323">
    <w:abstractNumId w:val="1"/>
  </w:num>
  <w:num w:numId="22" w16cid:durableId="339310545">
    <w:abstractNumId w:val="9"/>
  </w:num>
  <w:num w:numId="23" w16cid:durableId="618881778">
    <w:abstractNumId w:val="12"/>
  </w:num>
  <w:num w:numId="24" w16cid:durableId="2082478771">
    <w:abstractNumId w:val="6"/>
  </w:num>
  <w:num w:numId="25" w16cid:durableId="675813267">
    <w:abstractNumId w:val="15"/>
  </w:num>
  <w:num w:numId="26" w16cid:durableId="1485510031">
    <w:abstractNumId w:val="29"/>
  </w:num>
  <w:num w:numId="27" w16cid:durableId="1293943282">
    <w:abstractNumId w:val="19"/>
  </w:num>
  <w:num w:numId="28" w16cid:durableId="366564503">
    <w:abstractNumId w:val="13"/>
  </w:num>
  <w:num w:numId="29" w16cid:durableId="519509576">
    <w:abstractNumId w:val="31"/>
  </w:num>
  <w:num w:numId="30" w16cid:durableId="731198131">
    <w:abstractNumId w:val="10"/>
  </w:num>
  <w:num w:numId="31" w16cid:durableId="855923740">
    <w:abstractNumId w:val="2"/>
  </w:num>
  <w:num w:numId="32" w16cid:durableId="579094697">
    <w:abstractNumId w:val="30"/>
  </w:num>
  <w:num w:numId="33" w16cid:durableId="634721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131"/>
    <w:rsid w:val="00014E93"/>
    <w:rsid w:val="0002406E"/>
    <w:rsid w:val="000B05E2"/>
    <w:rsid w:val="000B5C4B"/>
    <w:rsid w:val="000C1862"/>
    <w:rsid w:val="000D6C51"/>
    <w:rsid w:val="0010741D"/>
    <w:rsid w:val="00137B17"/>
    <w:rsid w:val="001426F6"/>
    <w:rsid w:val="0015418D"/>
    <w:rsid w:val="00172511"/>
    <w:rsid w:val="001B3850"/>
    <w:rsid w:val="001D0B31"/>
    <w:rsid w:val="00217B39"/>
    <w:rsid w:val="00225354"/>
    <w:rsid w:val="00240F54"/>
    <w:rsid w:val="002B1D1B"/>
    <w:rsid w:val="002E4039"/>
    <w:rsid w:val="002F0163"/>
    <w:rsid w:val="00340965"/>
    <w:rsid w:val="00351F1B"/>
    <w:rsid w:val="00357210"/>
    <w:rsid w:val="003910DA"/>
    <w:rsid w:val="00394BD6"/>
    <w:rsid w:val="003A3CDA"/>
    <w:rsid w:val="003A656F"/>
    <w:rsid w:val="003D0394"/>
    <w:rsid w:val="003F6DB4"/>
    <w:rsid w:val="004051CA"/>
    <w:rsid w:val="004626FA"/>
    <w:rsid w:val="00483D28"/>
    <w:rsid w:val="004907E8"/>
    <w:rsid w:val="00491F0E"/>
    <w:rsid w:val="004A719B"/>
    <w:rsid w:val="004C3DB9"/>
    <w:rsid w:val="004D6421"/>
    <w:rsid w:val="004E7451"/>
    <w:rsid w:val="0050395E"/>
    <w:rsid w:val="005203E4"/>
    <w:rsid w:val="00532E29"/>
    <w:rsid w:val="0054308E"/>
    <w:rsid w:val="005442A0"/>
    <w:rsid w:val="005518D5"/>
    <w:rsid w:val="00564FB3"/>
    <w:rsid w:val="005841A5"/>
    <w:rsid w:val="005932D6"/>
    <w:rsid w:val="005940A3"/>
    <w:rsid w:val="005944EE"/>
    <w:rsid w:val="00624148"/>
    <w:rsid w:val="00641C36"/>
    <w:rsid w:val="006C423C"/>
    <w:rsid w:val="006D2131"/>
    <w:rsid w:val="006D4FB9"/>
    <w:rsid w:val="00715B63"/>
    <w:rsid w:val="00742301"/>
    <w:rsid w:val="007438CA"/>
    <w:rsid w:val="00764DD9"/>
    <w:rsid w:val="00766376"/>
    <w:rsid w:val="007710F1"/>
    <w:rsid w:val="007860C6"/>
    <w:rsid w:val="00787976"/>
    <w:rsid w:val="007D49C7"/>
    <w:rsid w:val="00810531"/>
    <w:rsid w:val="008147AA"/>
    <w:rsid w:val="00863837"/>
    <w:rsid w:val="008C6E44"/>
    <w:rsid w:val="008F132D"/>
    <w:rsid w:val="008F5FBD"/>
    <w:rsid w:val="009019C6"/>
    <w:rsid w:val="00924F89"/>
    <w:rsid w:val="00940AAB"/>
    <w:rsid w:val="00972AFD"/>
    <w:rsid w:val="00976441"/>
    <w:rsid w:val="00984B34"/>
    <w:rsid w:val="009911FB"/>
    <w:rsid w:val="009B4BE0"/>
    <w:rsid w:val="009D5B2C"/>
    <w:rsid w:val="009E4409"/>
    <w:rsid w:val="00A0239B"/>
    <w:rsid w:val="00A147FD"/>
    <w:rsid w:val="00A27A0E"/>
    <w:rsid w:val="00A453D1"/>
    <w:rsid w:val="00A46E31"/>
    <w:rsid w:val="00A61BC4"/>
    <w:rsid w:val="00A66420"/>
    <w:rsid w:val="00A85DD9"/>
    <w:rsid w:val="00AB2AF9"/>
    <w:rsid w:val="00AE4672"/>
    <w:rsid w:val="00B15FF1"/>
    <w:rsid w:val="00B23D59"/>
    <w:rsid w:val="00B36C67"/>
    <w:rsid w:val="00B4742C"/>
    <w:rsid w:val="00B661D8"/>
    <w:rsid w:val="00B74721"/>
    <w:rsid w:val="00B82C61"/>
    <w:rsid w:val="00BA4EAE"/>
    <w:rsid w:val="00BB344B"/>
    <w:rsid w:val="00BF7E1D"/>
    <w:rsid w:val="00C04D92"/>
    <w:rsid w:val="00C30A8D"/>
    <w:rsid w:val="00C370E2"/>
    <w:rsid w:val="00C4719E"/>
    <w:rsid w:val="00C70584"/>
    <w:rsid w:val="00C75031"/>
    <w:rsid w:val="00C96C88"/>
    <w:rsid w:val="00CE3730"/>
    <w:rsid w:val="00CF4F13"/>
    <w:rsid w:val="00D031C9"/>
    <w:rsid w:val="00D23F36"/>
    <w:rsid w:val="00D35AC5"/>
    <w:rsid w:val="00D372A6"/>
    <w:rsid w:val="00D37ED9"/>
    <w:rsid w:val="00D53654"/>
    <w:rsid w:val="00D9492B"/>
    <w:rsid w:val="00DF4C9B"/>
    <w:rsid w:val="00DF5C07"/>
    <w:rsid w:val="00E41F6A"/>
    <w:rsid w:val="00E4216B"/>
    <w:rsid w:val="00E470F2"/>
    <w:rsid w:val="00E5573D"/>
    <w:rsid w:val="00E9152A"/>
    <w:rsid w:val="00EA20D6"/>
    <w:rsid w:val="00EC2593"/>
    <w:rsid w:val="00ED6F13"/>
    <w:rsid w:val="00EF582F"/>
    <w:rsid w:val="00F01175"/>
    <w:rsid w:val="00F055F9"/>
    <w:rsid w:val="00F15EFC"/>
    <w:rsid w:val="00F52F15"/>
    <w:rsid w:val="00F65C57"/>
    <w:rsid w:val="00F67D48"/>
    <w:rsid w:val="00F97718"/>
    <w:rsid w:val="00FC6DE1"/>
    <w:rsid w:val="00FC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C0F7A"/>
  <w15:chartTrackingRefBased/>
  <w15:docId w15:val="{2F8C30F8-098F-45B4-BE40-3BC7792C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8D5"/>
    <w:pPr>
      <w:bidi/>
    </w:pPr>
    <w:rPr>
      <w:color w:val="1F4E79" w:themeColor="accent1" w:themeShade="8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BD6"/>
    <w:pPr>
      <w:keepNext/>
      <w:keepLines/>
      <w:spacing w:before="240" w:after="0"/>
      <w:outlineLvl w:val="0"/>
    </w:pPr>
    <w:rPr>
      <w:rFonts w:asciiTheme="majorHAnsi" w:eastAsia="DBS-Zohar" w:hAnsiTheme="majorHAnsi" w:cs="Segoe UI Semilight"/>
      <w:bCs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163"/>
    <w:pPr>
      <w:keepNext/>
      <w:keepLines/>
      <w:spacing w:before="300" w:after="100" w:line="240" w:lineRule="auto"/>
      <w:outlineLvl w:val="1"/>
    </w:pPr>
    <w:rPr>
      <w:rFonts w:asciiTheme="majorHAnsi" w:eastAsiaTheme="majorEastAsia" w:hAnsiTheme="majorHAnsi" w:cs="Segoe UI Semilight"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D6"/>
    <w:pPr>
      <w:keepNext/>
      <w:keepLines/>
      <w:spacing w:before="40" w:after="0" w:line="360" w:lineRule="auto"/>
      <w:outlineLvl w:val="2"/>
    </w:pPr>
    <w:rPr>
      <w:rFonts w:ascii="Segoe UI Semilight" w:eastAsiaTheme="majorEastAsia" w:hAnsi="Segoe UI Semilight" w:cs="Segoe UI Semi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7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7E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C57"/>
  </w:style>
  <w:style w:type="paragraph" w:styleId="Footer">
    <w:name w:val="footer"/>
    <w:basedOn w:val="Normal"/>
    <w:link w:val="FooterChar"/>
    <w:uiPriority w:val="99"/>
    <w:unhideWhenUsed/>
    <w:rsid w:val="00F65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C57"/>
  </w:style>
  <w:style w:type="paragraph" w:styleId="NoSpacing">
    <w:name w:val="No Spacing"/>
    <w:link w:val="NoSpacingChar"/>
    <w:uiPriority w:val="1"/>
    <w:qFormat/>
    <w:rsid w:val="007710F1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710F1"/>
    <w:rPr>
      <w:rFonts w:eastAsiaTheme="minorEastAsia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0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06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406E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024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4BD6"/>
    <w:rPr>
      <w:rFonts w:asciiTheme="majorHAnsi" w:eastAsia="DBS-Zohar" w:hAnsiTheme="majorHAnsi" w:cs="Segoe UI Semilight"/>
      <w:bCs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40AAB"/>
    <w:pPr>
      <w:spacing w:after="0" w:line="240" w:lineRule="auto"/>
      <w:contextualSpacing/>
      <w:jc w:val="center"/>
    </w:pPr>
    <w:rPr>
      <w:rFonts w:asciiTheme="majorHAnsi" w:eastAsiaTheme="majorEastAsia" w:hAnsiTheme="majorHAnsi" w:cstheme="majorHAnsi"/>
      <w:color w:val="323E4F" w:themeColor="text2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AB"/>
    <w:rPr>
      <w:rFonts w:asciiTheme="majorHAnsi" w:eastAsiaTheme="majorEastAsia" w:hAnsiTheme="majorHAnsi" w:cstheme="majorHAnsi"/>
      <w:color w:val="323E4F" w:themeColor="text2" w:themeShade="BF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D372A6"/>
    <w:rPr>
      <w:color w:val="808080"/>
    </w:rPr>
  </w:style>
  <w:style w:type="paragraph" w:styleId="ListParagraph">
    <w:name w:val="List Paragraph"/>
    <w:basedOn w:val="Normal"/>
    <w:uiPriority w:val="34"/>
    <w:qFormat/>
    <w:rsid w:val="00F0117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F0163"/>
    <w:rPr>
      <w:rFonts w:asciiTheme="majorHAnsi" w:eastAsiaTheme="majorEastAsia" w:hAnsiTheme="majorHAnsi" w:cs="Segoe UI Semilight"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4BD6"/>
    <w:rPr>
      <w:rFonts w:ascii="Segoe UI Semilight" w:eastAsiaTheme="majorEastAsia" w:hAnsi="Segoe UI Semilight" w:cs="Segoe UI Semi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77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7E1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D23F3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3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3F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3F3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57210"/>
  </w:style>
  <w:style w:type="character" w:styleId="Hyperlink">
    <w:name w:val="Hyperlink"/>
    <w:basedOn w:val="DefaultParagraphFont"/>
    <w:uiPriority w:val="99"/>
    <w:unhideWhenUsed/>
    <w:rsid w:val="0010741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741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Documents\Theme%20&#1500;&#1502;&#1505;&#1502;&#1499;&#1497;&#1501;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D5995E0ACD4B22BA493D388C469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4C8E6-B150-472A-BF11-CE69D6E0A34D}"/>
      </w:docPartPr>
      <w:docPartBody>
        <w:p w:rsidR="00EE1EC9" w:rsidRDefault="00302D2B">
          <w:r w:rsidRPr="00834AEE">
            <w:rPr>
              <w:rStyle w:val="PlaceholderText"/>
            </w:rPr>
            <w:t>[Title]</w:t>
          </w:r>
        </w:p>
      </w:docPartBody>
    </w:docPart>
    <w:docPart>
      <w:docPartPr>
        <w:name w:val="B25B294BEA624D4783627133C2505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2DE4E-B0E7-470C-AF85-0BC48C897825}"/>
      </w:docPartPr>
      <w:docPartBody>
        <w:p w:rsidR="00456DF4" w:rsidRDefault="009303F8">
          <w:r w:rsidRPr="0021779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BS-Zohar">
    <w:panose1 w:val="00000000000000000000"/>
    <w:charset w:val="00"/>
    <w:family w:val="roman"/>
    <w:notTrueType/>
    <w:pitch w:val="default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2B"/>
    <w:rsid w:val="00302D2B"/>
    <w:rsid w:val="004233A9"/>
    <w:rsid w:val="00456DF4"/>
    <w:rsid w:val="00641C36"/>
    <w:rsid w:val="008147AA"/>
    <w:rsid w:val="009303F8"/>
    <w:rsid w:val="00C61C21"/>
    <w:rsid w:val="00EE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D2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03F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תרגול – בקשות בעזרת Fetch</vt:lpstr>
    </vt:vector>
  </TitlesOfParts>
  <Company>idf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כרמנהלים משתמשים</dc:title>
  <dc:subject/>
  <dc:creator>Commander Itay</dc:creator>
  <cp:keywords/>
  <dc:description/>
  <cp:lastModifiedBy>איליי מורלוי</cp:lastModifiedBy>
  <cp:revision>2</cp:revision>
  <cp:lastPrinted>2025-06-18T08:40:00Z</cp:lastPrinted>
  <dcterms:created xsi:type="dcterms:W3CDTF">2025-06-18T18:35:00Z</dcterms:created>
  <dcterms:modified xsi:type="dcterms:W3CDTF">2025-06-18T18:35:00Z</dcterms:modified>
</cp:coreProperties>
</file>